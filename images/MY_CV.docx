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742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69"/>
        <w:gridCol w:w="351"/>
        <w:gridCol w:w="6470"/>
      </w:tblGrid>
      <w:tr w:rsidR="00C2148E" w:rsidRPr="002F068A" w14:paraId="554A2481" w14:textId="77777777" w:rsidTr="00C2148E">
        <w:tc>
          <w:tcPr>
            <w:tcW w:w="3969" w:type="dxa"/>
          </w:tcPr>
          <w:p w14:paraId="2DFD0B95" w14:textId="77777777" w:rsidR="00C2148E" w:rsidRPr="0099782C" w:rsidRDefault="00C2148E" w:rsidP="00C2148E">
            <w:pPr>
              <w:pStyle w:val="Titre3"/>
            </w:pPr>
            <w:r>
              <w:t>PROFILE</w:t>
            </w:r>
          </w:p>
          <w:p w14:paraId="5FB213F1" w14:textId="77777777" w:rsidR="00C2148E" w:rsidRPr="007B4D4A" w:rsidRDefault="00C2148E" w:rsidP="00C2148E">
            <w:pPr>
              <w:pStyle w:val="Sansinterligne"/>
              <w:spacing w:line="228" w:lineRule="auto"/>
              <w:rPr>
                <w:lang w:val="en-US" w:bidi="fr-FR"/>
              </w:rPr>
            </w:pPr>
            <w:r w:rsidRPr="007B4D4A">
              <w:rPr>
                <w:lang w:val="en-US" w:bidi="fr-FR"/>
              </w:rPr>
              <w:t>Currently a 4th-year Software Engineering student, I have completed several hands-on academic projects, including desktop applications, dynamic websites, and management systems with database integration. I also completed an internship in an IT department, which gave me valuable exposure to a professional environment and helped strengthen my skills. Alongside my studies, I have pursued hybrid training in areas such as design, web development, and digital tools. Through my involvement with AIESEC, I have developed strong communication, leadership, and teamwork skills. Curious, detail-oriented, and versatile, I am eager to contribute my skills to meaningful and innovative projects.</w:t>
            </w:r>
          </w:p>
          <w:p w14:paraId="4DB3E2F6" w14:textId="77777777" w:rsidR="00C2148E" w:rsidRPr="007B4D4A" w:rsidRDefault="00C2148E" w:rsidP="00C2148E">
            <w:pPr>
              <w:rPr>
                <w:lang w:val="en-US"/>
              </w:rPr>
            </w:pPr>
          </w:p>
          <w:sdt>
            <w:sdtPr>
              <w:rPr>
                <w:sz w:val="18"/>
                <w:szCs w:val="18"/>
              </w:rPr>
              <w:id w:val="-1954003311"/>
              <w:placeholder>
                <w:docPart w:val="B69B7DBC8465443CBBFD9154D01E0BC9"/>
              </w:placeholder>
              <w:temporary/>
              <w:showingPlcHdr/>
              <w15:appearance w15:val="hidden"/>
            </w:sdtPr>
            <w:sdtContent>
              <w:p w14:paraId="0916CC1D" w14:textId="77777777" w:rsidR="00C2148E" w:rsidRPr="00410046" w:rsidRDefault="00C2148E" w:rsidP="00C2148E">
                <w:pPr>
                  <w:pStyle w:val="Titre3"/>
                  <w:rPr>
                    <w:sz w:val="18"/>
                    <w:szCs w:val="18"/>
                  </w:rPr>
                </w:pPr>
                <w:r w:rsidRPr="00410046">
                  <w:rPr>
                    <w:sz w:val="18"/>
                    <w:szCs w:val="18"/>
                    <w:lang w:bidi="fr-FR"/>
                  </w:rPr>
                  <w:t>Contact</w:t>
                </w:r>
              </w:p>
            </w:sdtContent>
          </w:sdt>
          <w:p w14:paraId="4AA138B8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Phone</w:t>
            </w:r>
          </w:p>
          <w:p w14:paraId="2609CFED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+213 540 03 60 23</w:t>
            </w:r>
          </w:p>
          <w:p w14:paraId="617A6BD8" w14:textId="77777777" w:rsidR="00C2148E" w:rsidRPr="00410046" w:rsidRDefault="00C2148E" w:rsidP="00C2148E">
            <w:pPr>
              <w:rPr>
                <w:szCs w:val="18"/>
              </w:rPr>
            </w:pPr>
          </w:p>
          <w:p w14:paraId="308838E0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Portfolio :</w:t>
            </w:r>
          </w:p>
          <w:p w14:paraId="74FAC96E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https://portfolio-meriem-ing.netlify.app/</w:t>
            </w:r>
          </w:p>
          <w:p w14:paraId="540E7BEB" w14:textId="77777777" w:rsidR="00C2148E" w:rsidRPr="00410046" w:rsidRDefault="00C2148E" w:rsidP="00C2148E">
            <w:pPr>
              <w:rPr>
                <w:szCs w:val="18"/>
              </w:rPr>
            </w:pPr>
          </w:p>
          <w:sdt>
            <w:sdtPr>
              <w:rPr>
                <w:szCs w:val="18"/>
              </w:rPr>
              <w:id w:val="-240260293"/>
              <w:placeholder>
                <w:docPart w:val="B552A754A1664F508A90467AAA490D83"/>
              </w:placeholder>
              <w:temporary/>
              <w:showingPlcHdr/>
              <w15:appearance w15:val="hidden"/>
            </w:sdtPr>
            <w:sdtContent>
              <w:p w14:paraId="4AB4C30F" w14:textId="77777777" w:rsidR="00C2148E" w:rsidRPr="00410046" w:rsidRDefault="00C2148E" w:rsidP="00C2148E">
                <w:pPr>
                  <w:rPr>
                    <w:szCs w:val="18"/>
                  </w:rPr>
                </w:pPr>
                <w:r w:rsidRPr="00410046">
                  <w:rPr>
                    <w:szCs w:val="18"/>
                    <w:lang w:bidi="fr-FR"/>
                  </w:rPr>
                  <w:t>E-MAIL :</w:t>
                </w:r>
              </w:p>
            </w:sdtContent>
          </w:sdt>
          <w:p w14:paraId="13ABE461" w14:textId="77777777" w:rsidR="00C2148E" w:rsidRPr="00410046" w:rsidRDefault="00C2148E" w:rsidP="00C2148E">
            <w:pPr>
              <w:rPr>
                <w:color w:val="B85A22" w:themeColor="accent2" w:themeShade="BF"/>
                <w:szCs w:val="18"/>
                <w:u w:val="single"/>
              </w:rPr>
            </w:pPr>
            <w:hyperlink r:id="rId10" w:history="1">
              <w:r w:rsidRPr="00410046">
                <w:rPr>
                  <w:rStyle w:val="Lienhypertexte"/>
                  <w:szCs w:val="18"/>
                </w:rPr>
                <w:t>meriemhamouchepro@gmail.com</w:t>
              </w:r>
            </w:hyperlink>
          </w:p>
          <w:p w14:paraId="44650D1E" w14:textId="77777777" w:rsidR="00C2148E" w:rsidRPr="00410046" w:rsidRDefault="00C2148E" w:rsidP="00C2148E">
            <w:pPr>
              <w:rPr>
                <w:szCs w:val="18"/>
              </w:rPr>
            </w:pPr>
          </w:p>
          <w:p w14:paraId="73B5145B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LinkedIn :</w:t>
            </w:r>
          </w:p>
          <w:p w14:paraId="04DAECCF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https://www.linkedin.com/in/meriem-hamouche-9b879b254/?jobid=1234</w:t>
            </w:r>
          </w:p>
          <w:p w14:paraId="5DBB7D84" w14:textId="77777777" w:rsidR="00C2148E" w:rsidRPr="00410046" w:rsidRDefault="00C2148E" w:rsidP="00C2148E">
            <w:pPr>
              <w:pStyle w:val="Titre3"/>
              <w:rPr>
                <w:sz w:val="18"/>
                <w:szCs w:val="18"/>
              </w:rPr>
            </w:pPr>
            <w:r w:rsidRPr="00410046">
              <w:rPr>
                <w:sz w:val="18"/>
                <w:szCs w:val="18"/>
              </w:rPr>
              <w:t>HOBBIES</w:t>
            </w:r>
          </w:p>
          <w:p w14:paraId="7CCB1341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Reading</w:t>
            </w:r>
          </w:p>
          <w:p w14:paraId="15AEB0CF" w14:textId="77777777" w:rsidR="00C2148E" w:rsidRPr="00410046" w:rsidRDefault="00C2148E" w:rsidP="00C2148E">
            <w:pPr>
              <w:rPr>
                <w:szCs w:val="18"/>
              </w:rPr>
            </w:pPr>
            <w:proofErr w:type="spellStart"/>
            <w:r w:rsidRPr="00410046">
              <w:rPr>
                <w:szCs w:val="18"/>
              </w:rPr>
              <w:t>Swimming</w:t>
            </w:r>
            <w:proofErr w:type="spellEnd"/>
          </w:p>
          <w:p w14:paraId="69C1A2FA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 xml:space="preserve">Design </w:t>
            </w:r>
          </w:p>
          <w:p w14:paraId="44965059" w14:textId="77777777" w:rsidR="00C2148E" w:rsidRPr="00410046" w:rsidRDefault="00C2148E" w:rsidP="00C2148E">
            <w:pPr>
              <w:rPr>
                <w:szCs w:val="18"/>
              </w:rPr>
            </w:pPr>
            <w:r w:rsidRPr="00410046">
              <w:rPr>
                <w:szCs w:val="18"/>
              </w:rPr>
              <w:t>Traveling</w:t>
            </w:r>
          </w:p>
          <w:p w14:paraId="55954604" w14:textId="77777777" w:rsidR="00C2148E" w:rsidRPr="00410046" w:rsidRDefault="00C2148E" w:rsidP="00C2148E">
            <w:pPr>
              <w:rPr>
                <w:szCs w:val="18"/>
              </w:rPr>
            </w:pPr>
          </w:p>
          <w:p w14:paraId="5AABDF91" w14:textId="77777777" w:rsidR="00C2148E" w:rsidRPr="00410046" w:rsidRDefault="00C2148E" w:rsidP="00C2148E">
            <w:pPr>
              <w:rPr>
                <w:szCs w:val="18"/>
              </w:rPr>
            </w:pPr>
          </w:p>
          <w:p w14:paraId="0EACAEE5" w14:textId="77777777" w:rsidR="00C2148E" w:rsidRPr="00410046" w:rsidRDefault="00C2148E" w:rsidP="00C2148E">
            <w:pPr>
              <w:pStyle w:val="Titre3"/>
              <w:rPr>
                <w:sz w:val="18"/>
                <w:szCs w:val="18"/>
                <w:lang w:val="en-US"/>
              </w:rPr>
            </w:pPr>
            <w:r w:rsidRPr="00410046">
              <w:rPr>
                <w:sz w:val="18"/>
                <w:szCs w:val="18"/>
                <w:lang w:val="en-US"/>
              </w:rPr>
              <w:t>SKILLS</w:t>
            </w:r>
          </w:p>
          <w:p w14:paraId="11BE4C47" w14:textId="77777777" w:rsidR="00C2148E" w:rsidRPr="00410046" w:rsidRDefault="00C2148E" w:rsidP="00C2148E">
            <w:pPr>
              <w:rPr>
                <w:b/>
                <w:bCs/>
                <w:szCs w:val="18"/>
                <w:lang w:val="en-US"/>
              </w:rPr>
            </w:pPr>
            <w:r w:rsidRPr="00410046">
              <w:rPr>
                <w:b/>
                <w:bCs/>
                <w:szCs w:val="18"/>
                <w:lang w:val="en-US"/>
              </w:rPr>
              <w:t xml:space="preserve">   Technical Skills</w:t>
            </w:r>
          </w:p>
          <w:p w14:paraId="4C810567" w14:textId="77777777" w:rsidR="00C2148E" w:rsidRPr="00410046" w:rsidRDefault="00C2148E" w:rsidP="00C2148E">
            <w:pPr>
              <w:pStyle w:val="Paragraphedeliste"/>
              <w:numPr>
                <w:ilvl w:val="0"/>
                <w:numId w:val="2"/>
              </w:numPr>
              <w:rPr>
                <w:szCs w:val="18"/>
                <w:lang w:val="en-US"/>
              </w:rPr>
            </w:pPr>
            <w:proofErr w:type="gramStart"/>
            <w:r w:rsidRPr="00410046">
              <w:rPr>
                <w:szCs w:val="18"/>
                <w:lang w:val="en-US"/>
              </w:rPr>
              <w:t>Programming :</w:t>
            </w:r>
            <w:proofErr w:type="gramEnd"/>
            <w:r w:rsidRPr="00410046">
              <w:rPr>
                <w:szCs w:val="18"/>
                <w:lang w:val="en-US"/>
              </w:rPr>
              <w:t xml:space="preserve"> C, HTML, CSS, PHP, SQL, Bootstrap, Java, Python, </w:t>
            </w:r>
            <w:proofErr w:type="spellStart"/>
            <w:proofErr w:type="gramStart"/>
            <w:r w:rsidRPr="00410046">
              <w:rPr>
                <w:szCs w:val="18"/>
                <w:lang w:val="en-US"/>
              </w:rPr>
              <w:t>JavaScript,Flask</w:t>
            </w:r>
            <w:proofErr w:type="spellEnd"/>
            <w:proofErr w:type="gramEnd"/>
            <w:r w:rsidRPr="00410046">
              <w:rPr>
                <w:szCs w:val="18"/>
                <w:lang w:val="en-US"/>
              </w:rPr>
              <w:t>.</w:t>
            </w:r>
          </w:p>
          <w:p w14:paraId="0CB91072" w14:textId="77777777" w:rsidR="00C2148E" w:rsidRPr="00410046" w:rsidRDefault="00C2148E" w:rsidP="00C2148E">
            <w:pPr>
              <w:pStyle w:val="Paragraphedeliste"/>
              <w:numPr>
                <w:ilvl w:val="0"/>
                <w:numId w:val="2"/>
              </w:numPr>
              <w:rPr>
                <w:szCs w:val="18"/>
              </w:rPr>
            </w:pPr>
            <w:proofErr w:type="spellStart"/>
            <w:r w:rsidRPr="00410046">
              <w:rPr>
                <w:szCs w:val="18"/>
              </w:rPr>
              <w:t>Database</w:t>
            </w:r>
            <w:proofErr w:type="spellEnd"/>
            <w:r w:rsidRPr="00410046">
              <w:rPr>
                <w:szCs w:val="18"/>
              </w:rPr>
              <w:t xml:space="preserve"> </w:t>
            </w:r>
            <w:proofErr w:type="gramStart"/>
            <w:r w:rsidRPr="00410046">
              <w:rPr>
                <w:szCs w:val="18"/>
              </w:rPr>
              <w:t>Management:</w:t>
            </w:r>
            <w:proofErr w:type="gramEnd"/>
            <w:r w:rsidRPr="00410046">
              <w:rPr>
                <w:szCs w:val="18"/>
              </w:rPr>
              <w:t xml:space="preserve"> SQL </w:t>
            </w:r>
          </w:p>
          <w:p w14:paraId="32B89897" w14:textId="77777777" w:rsidR="00C2148E" w:rsidRPr="00410046" w:rsidRDefault="00C2148E" w:rsidP="00C2148E">
            <w:pPr>
              <w:pStyle w:val="Paragraphedeliste"/>
              <w:numPr>
                <w:ilvl w:val="0"/>
                <w:numId w:val="2"/>
              </w:numPr>
              <w:rPr>
                <w:szCs w:val="18"/>
                <w:lang w:val="en-US"/>
              </w:rPr>
            </w:pPr>
            <w:r w:rsidRPr="00410046">
              <w:rPr>
                <w:szCs w:val="18"/>
                <w:lang w:val="en-US"/>
              </w:rPr>
              <w:t xml:space="preserve">Software </w:t>
            </w:r>
            <w:proofErr w:type="gramStart"/>
            <w:r w:rsidRPr="00410046">
              <w:rPr>
                <w:szCs w:val="18"/>
                <w:lang w:val="en-US"/>
              </w:rPr>
              <w:t>Development :</w:t>
            </w:r>
            <w:proofErr w:type="spellStart"/>
            <w:r w:rsidRPr="00410046">
              <w:rPr>
                <w:szCs w:val="18"/>
                <w:lang w:val="en-US"/>
              </w:rPr>
              <w:t>Algorithmes</w:t>
            </w:r>
            <w:proofErr w:type="spellEnd"/>
            <w:proofErr w:type="gramEnd"/>
            <w:r w:rsidRPr="00410046">
              <w:rPr>
                <w:szCs w:val="18"/>
                <w:lang w:val="en-US"/>
              </w:rPr>
              <w:t>, Data Structures.</w:t>
            </w:r>
          </w:p>
          <w:p w14:paraId="6EC2B504" w14:textId="77777777" w:rsidR="00C2148E" w:rsidRPr="00410046" w:rsidRDefault="00C2148E" w:rsidP="00C2148E">
            <w:pPr>
              <w:pStyle w:val="Paragraphedeliste"/>
              <w:numPr>
                <w:ilvl w:val="0"/>
                <w:numId w:val="2"/>
              </w:numPr>
              <w:rPr>
                <w:szCs w:val="18"/>
                <w:lang w:val="en-US"/>
              </w:rPr>
            </w:pPr>
            <w:proofErr w:type="gramStart"/>
            <w:r w:rsidRPr="00410046">
              <w:rPr>
                <w:szCs w:val="18"/>
                <w:lang w:val="en-US"/>
              </w:rPr>
              <w:t>Tools :</w:t>
            </w:r>
            <w:proofErr w:type="gramEnd"/>
            <w:r w:rsidRPr="00410046">
              <w:rPr>
                <w:szCs w:val="18"/>
                <w:lang w:val="en-US"/>
              </w:rPr>
              <w:t xml:space="preserve"> Visual Studio Code, WAMP Server, Oracle, Canva, Figma</w:t>
            </w:r>
          </w:p>
          <w:p w14:paraId="3EA74454" w14:textId="77777777" w:rsidR="00C2148E" w:rsidRPr="00410046" w:rsidRDefault="00C2148E" w:rsidP="00C2148E">
            <w:pPr>
              <w:rPr>
                <w:szCs w:val="18"/>
                <w:lang w:val="en-US"/>
              </w:rPr>
            </w:pPr>
          </w:p>
          <w:p w14:paraId="31F51751" w14:textId="77777777" w:rsidR="00C2148E" w:rsidRPr="00410046" w:rsidRDefault="00C2148E" w:rsidP="00C2148E">
            <w:pPr>
              <w:rPr>
                <w:rFonts w:ascii="Century Gothic" w:hAnsi="Century Gothic"/>
                <w:szCs w:val="18"/>
              </w:rPr>
            </w:pPr>
            <w:r w:rsidRPr="00410046">
              <w:rPr>
                <w:b/>
                <w:bCs/>
                <w:szCs w:val="18"/>
                <w:lang w:val="en-US"/>
              </w:rPr>
              <w:t xml:space="preserve">  </w:t>
            </w:r>
            <w:proofErr w:type="spellStart"/>
            <w:r w:rsidRPr="00410046">
              <w:rPr>
                <w:b/>
                <w:bCs/>
                <w:szCs w:val="18"/>
              </w:rPr>
              <w:t>Interpersonal</w:t>
            </w:r>
            <w:proofErr w:type="spellEnd"/>
            <w:r w:rsidRPr="00410046">
              <w:rPr>
                <w:b/>
                <w:bCs/>
                <w:szCs w:val="18"/>
              </w:rPr>
              <w:t xml:space="preserve"> </w:t>
            </w:r>
            <w:proofErr w:type="spellStart"/>
            <w:r w:rsidRPr="00410046">
              <w:rPr>
                <w:b/>
                <w:bCs/>
                <w:szCs w:val="18"/>
              </w:rPr>
              <w:t>Skills</w:t>
            </w:r>
            <w:proofErr w:type="spellEnd"/>
          </w:p>
          <w:p w14:paraId="228C5F3C" w14:textId="77777777" w:rsidR="00C2148E" w:rsidRPr="00410046" w:rsidRDefault="00C2148E" w:rsidP="00C2148E">
            <w:pPr>
              <w:pStyle w:val="Paragraphedeliste"/>
              <w:numPr>
                <w:ilvl w:val="0"/>
                <w:numId w:val="3"/>
              </w:numPr>
              <w:rPr>
                <w:szCs w:val="18"/>
              </w:rPr>
            </w:pPr>
            <w:r w:rsidRPr="00410046">
              <w:rPr>
                <w:szCs w:val="18"/>
              </w:rPr>
              <w:t>Customer Service</w:t>
            </w:r>
          </w:p>
          <w:p w14:paraId="7E2E4E58" w14:textId="77777777" w:rsidR="00C2148E" w:rsidRPr="00410046" w:rsidRDefault="00C2148E" w:rsidP="00C2148E">
            <w:pPr>
              <w:pStyle w:val="Paragraphedeliste"/>
              <w:numPr>
                <w:ilvl w:val="0"/>
                <w:numId w:val="3"/>
              </w:numPr>
              <w:rPr>
                <w:szCs w:val="18"/>
              </w:rPr>
            </w:pPr>
            <w:r w:rsidRPr="00410046">
              <w:rPr>
                <w:szCs w:val="18"/>
              </w:rPr>
              <w:t xml:space="preserve">Leadership </w:t>
            </w:r>
          </w:p>
          <w:p w14:paraId="51808618" w14:textId="77777777" w:rsidR="00C2148E" w:rsidRPr="00410046" w:rsidRDefault="00C2148E" w:rsidP="00C2148E">
            <w:pPr>
              <w:pStyle w:val="Paragraphedeliste"/>
              <w:numPr>
                <w:ilvl w:val="0"/>
                <w:numId w:val="3"/>
              </w:numPr>
              <w:rPr>
                <w:szCs w:val="18"/>
              </w:rPr>
            </w:pPr>
            <w:r w:rsidRPr="00410046">
              <w:rPr>
                <w:szCs w:val="18"/>
              </w:rPr>
              <w:t>Time management</w:t>
            </w:r>
          </w:p>
          <w:p w14:paraId="4AA537EF" w14:textId="77777777" w:rsidR="00C2148E" w:rsidRPr="00410046" w:rsidRDefault="00C2148E" w:rsidP="00C2148E">
            <w:pPr>
              <w:pStyle w:val="Paragraphedeliste"/>
              <w:numPr>
                <w:ilvl w:val="0"/>
                <w:numId w:val="3"/>
              </w:numPr>
              <w:rPr>
                <w:szCs w:val="18"/>
              </w:rPr>
            </w:pPr>
            <w:proofErr w:type="spellStart"/>
            <w:r w:rsidRPr="00410046">
              <w:rPr>
                <w:szCs w:val="18"/>
              </w:rPr>
              <w:t>Projects</w:t>
            </w:r>
            <w:proofErr w:type="spellEnd"/>
            <w:r w:rsidRPr="00410046">
              <w:rPr>
                <w:szCs w:val="18"/>
              </w:rPr>
              <w:t xml:space="preserve"> management</w:t>
            </w:r>
          </w:p>
          <w:p w14:paraId="3F5FB746" w14:textId="77777777" w:rsidR="00C2148E" w:rsidRPr="0099782C" w:rsidRDefault="00C2148E" w:rsidP="00C2148E"/>
        </w:tc>
        <w:tc>
          <w:tcPr>
            <w:tcW w:w="351" w:type="dxa"/>
          </w:tcPr>
          <w:p w14:paraId="5606BE09" w14:textId="77777777" w:rsidR="00C2148E" w:rsidRPr="0099782C" w:rsidRDefault="00C2148E" w:rsidP="00C2148E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5BB555A8" w14:textId="77777777" w:rsidR="00C2148E" w:rsidRPr="0099782C" w:rsidRDefault="00C2148E" w:rsidP="00C2148E">
            <w:pPr>
              <w:pStyle w:val="Titre2"/>
            </w:pPr>
            <w:r>
              <w:t>Education</w:t>
            </w:r>
          </w:p>
          <w:p w14:paraId="56A3E792" w14:textId="77777777" w:rsidR="00C2148E" w:rsidRDefault="00C2148E" w:rsidP="00C2148E">
            <w:pPr>
              <w:spacing w:line="228" w:lineRule="auto"/>
              <w:rPr>
                <w:b/>
                <w:lang w:bidi="fr-FR"/>
              </w:rPr>
            </w:pPr>
            <w:r w:rsidRPr="00C368AA">
              <w:rPr>
                <w:b/>
                <w:lang w:bidi="fr-FR"/>
              </w:rPr>
              <w:t xml:space="preserve">Software Engineering – 4th </w:t>
            </w:r>
            <w:proofErr w:type="spellStart"/>
            <w:r w:rsidRPr="00C368AA">
              <w:rPr>
                <w:b/>
                <w:lang w:bidi="fr-FR"/>
              </w:rPr>
              <w:t>Year</w:t>
            </w:r>
            <w:proofErr w:type="spellEnd"/>
          </w:p>
          <w:p w14:paraId="68F7A833" w14:textId="77777777" w:rsidR="00C2148E" w:rsidRDefault="00C2148E" w:rsidP="00C2148E">
            <w:pPr>
              <w:spacing w:line="228" w:lineRule="auto"/>
              <w:rPr>
                <w:b/>
                <w:lang w:bidi="fr-FR"/>
              </w:rPr>
            </w:pPr>
          </w:p>
          <w:p w14:paraId="7FFC9666" w14:textId="77777777" w:rsidR="00C2148E" w:rsidRDefault="00C2148E" w:rsidP="00C2148E">
            <w:pPr>
              <w:rPr>
                <w:lang w:val="en-US" w:bidi="fr-FR"/>
              </w:rPr>
            </w:pPr>
            <w:r w:rsidRPr="00C368AA">
              <w:rPr>
                <w:lang w:val="en-US" w:bidi="fr-FR"/>
              </w:rPr>
              <w:t xml:space="preserve">Abderrahmane Mira University of </w:t>
            </w:r>
            <w:proofErr w:type="spellStart"/>
            <w:r w:rsidRPr="00C368AA">
              <w:rPr>
                <w:lang w:val="en-US" w:bidi="fr-FR"/>
              </w:rPr>
              <w:t>Bejaia</w:t>
            </w:r>
            <w:proofErr w:type="spellEnd"/>
            <w:r w:rsidRPr="00C368AA">
              <w:rPr>
                <w:lang w:val="en-US" w:bidi="fr-FR"/>
              </w:rPr>
              <w:t xml:space="preserve"> – </w:t>
            </w:r>
            <w:proofErr w:type="spellStart"/>
            <w:r w:rsidRPr="00C368AA">
              <w:rPr>
                <w:lang w:val="en-US" w:bidi="fr-FR"/>
              </w:rPr>
              <w:t>Béjaia</w:t>
            </w:r>
            <w:proofErr w:type="spellEnd"/>
            <w:r w:rsidRPr="00C368AA">
              <w:rPr>
                <w:lang w:val="en-US" w:bidi="fr-FR"/>
              </w:rPr>
              <w:t>, Algeria</w:t>
            </w:r>
            <w:r w:rsidRPr="00C368AA">
              <w:rPr>
                <w:lang w:val="en-US" w:bidi="fr-FR"/>
              </w:rPr>
              <w:br/>
              <w:t>2022 – Present</w:t>
            </w:r>
          </w:p>
          <w:p w14:paraId="1822BA26" w14:textId="77777777" w:rsidR="00C2148E" w:rsidRPr="00C368AA" w:rsidRDefault="00C2148E" w:rsidP="00C2148E">
            <w:pPr>
              <w:rPr>
                <w:lang w:val="en-US"/>
              </w:rPr>
            </w:pPr>
          </w:p>
          <w:p w14:paraId="074BF749" w14:textId="77777777" w:rsidR="00C2148E" w:rsidRPr="004C001F" w:rsidRDefault="00C2148E" w:rsidP="00C2148E">
            <w:pPr>
              <w:pStyle w:val="Date"/>
              <w:rPr>
                <w:b/>
                <w:lang w:val="en-US" w:bidi="fr-FR"/>
              </w:rPr>
            </w:pPr>
            <w:r w:rsidRPr="004C001F">
              <w:rPr>
                <w:b/>
                <w:lang w:val="en-US" w:bidi="fr-FR"/>
              </w:rPr>
              <w:t>Scientific Baccalaureate</w:t>
            </w:r>
          </w:p>
          <w:p w14:paraId="085A56D5" w14:textId="77777777" w:rsidR="00C2148E" w:rsidRDefault="00C2148E" w:rsidP="00C2148E">
            <w:pPr>
              <w:spacing w:line="228" w:lineRule="auto"/>
              <w:rPr>
                <w:b/>
                <w:lang w:val="en-US" w:bidi="fr-FR"/>
              </w:rPr>
            </w:pPr>
            <w:r w:rsidRPr="004C001F">
              <w:rPr>
                <w:lang w:val="en-US" w:bidi="fr-FR"/>
              </w:rPr>
              <w:t xml:space="preserve">Stambouli High School – </w:t>
            </w:r>
            <w:proofErr w:type="spellStart"/>
            <w:r w:rsidRPr="004C001F">
              <w:rPr>
                <w:lang w:val="en-US" w:bidi="fr-FR"/>
              </w:rPr>
              <w:t>Béjaia</w:t>
            </w:r>
            <w:proofErr w:type="spellEnd"/>
            <w:r w:rsidRPr="004C001F">
              <w:rPr>
                <w:lang w:val="en-US" w:bidi="fr-FR"/>
              </w:rPr>
              <w:t>, Algeria</w:t>
            </w:r>
            <w:r w:rsidRPr="004C001F">
              <w:rPr>
                <w:lang w:val="en-US" w:bidi="fr-FR"/>
              </w:rPr>
              <w:br/>
              <w:t>2022</w:t>
            </w:r>
            <w:r>
              <w:rPr>
                <w:b/>
                <w:bCs/>
                <w:caps/>
                <w:lang w:val="en-US" w:bidi="fr-FR"/>
              </w:rPr>
              <w:t xml:space="preserve"> </w:t>
            </w:r>
            <w:r w:rsidRPr="00410CF5">
              <w:rPr>
                <w:b/>
                <w:lang w:val="en-US" w:bidi="fr-FR"/>
              </w:rPr>
              <w:t xml:space="preserve"> </w:t>
            </w:r>
          </w:p>
          <w:p w14:paraId="0CC1DC69" w14:textId="77777777" w:rsidR="00C2148E" w:rsidRDefault="00C2148E" w:rsidP="00C2148E">
            <w:pPr>
              <w:spacing w:line="228" w:lineRule="auto"/>
              <w:rPr>
                <w:b/>
                <w:lang w:val="en-US" w:bidi="fr-FR"/>
              </w:rPr>
            </w:pPr>
          </w:p>
          <w:p w14:paraId="04315003" w14:textId="77777777" w:rsidR="00C2148E" w:rsidRDefault="00C2148E" w:rsidP="00C2148E">
            <w:pPr>
              <w:pStyle w:val="Titre2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proofErr w:type="spellStart"/>
            <w:r w:rsidRPr="00410CF5">
              <w:rPr>
                <w:rFonts w:asciiTheme="minorHAnsi" w:eastAsiaTheme="minorEastAsia" w:hAnsiTheme="minorHAnsi" w:cstheme="minorBidi"/>
                <w:bCs w:val="0"/>
                <w:caps w:val="0"/>
                <w:sz w:val="18"/>
                <w:szCs w:val="22"/>
                <w:lang w:bidi="fr-FR"/>
              </w:rPr>
              <w:t>Additional</w:t>
            </w:r>
            <w:proofErr w:type="spellEnd"/>
            <w:r w:rsidRPr="00410CF5">
              <w:rPr>
                <w:rFonts w:asciiTheme="minorHAnsi" w:eastAsiaTheme="minorEastAsia" w:hAnsiTheme="minorHAnsi" w:cstheme="minorBidi"/>
                <w:bCs w:val="0"/>
                <w:caps w:val="0"/>
                <w:sz w:val="18"/>
                <w:szCs w:val="22"/>
                <w:lang w:bidi="fr-FR"/>
              </w:rPr>
              <w:t xml:space="preserve"> Training &amp; Certifications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18"/>
                <w:szCs w:val="22"/>
                <w:lang w:bidi="fr-FR"/>
              </w:rPr>
              <w:t xml:space="preserve"> </w:t>
            </w:r>
            <w:r w:rsidRPr="009869F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 xml:space="preserve"> </w:t>
            </w:r>
          </w:p>
          <w:p w14:paraId="72D7287A" w14:textId="77777777" w:rsidR="00C2148E" w:rsidRPr="006E2AB3" w:rsidRDefault="00C2148E" w:rsidP="00C2148E">
            <w:pPr>
              <w:pStyle w:val="Titre2"/>
              <w:rPr>
                <w:rFonts w:asciiTheme="minorHAnsi" w:hAnsiTheme="minorHAnsi" w:cstheme="minorBidi"/>
                <w:b w:val="0"/>
                <w:bCs w:val="0"/>
                <w:sz w:val="18"/>
                <w:szCs w:val="18"/>
                <w:lang w:val="en-US" w:bidi="fr-FR"/>
              </w:rPr>
            </w:pPr>
            <w:r w:rsidRPr="006E2AB3">
              <w:rPr>
                <w:rFonts w:asciiTheme="minorHAnsi" w:hAnsiTheme="minorHAnsi" w:cstheme="minorBidi"/>
                <w:b w:val="0"/>
                <w:bCs w:val="0"/>
                <w:sz w:val="18"/>
                <w:szCs w:val="18"/>
                <w:lang w:val="en-US" w:bidi="fr-FR"/>
              </w:rPr>
              <w:t>Java Developer Certification – ATS</w:t>
            </w:r>
            <w:r w:rsidRPr="006E2AB3">
              <w:rPr>
                <w:rFonts w:asciiTheme="minorHAnsi" w:hAnsiTheme="minorHAnsi" w:cstheme="minorBidi"/>
                <w:b w:val="0"/>
                <w:bCs w:val="0"/>
                <w:sz w:val="18"/>
                <w:szCs w:val="18"/>
                <w:lang w:val="en-US" w:bidi="fr-FR"/>
              </w:rPr>
              <w:br/>
              <w:t>February 2024</w:t>
            </w:r>
          </w:p>
          <w:p w14:paraId="4338C2A9" w14:textId="77777777" w:rsidR="00C2148E" w:rsidRPr="009869F2" w:rsidRDefault="00C2148E" w:rsidP="00C2148E">
            <w:pPr>
              <w:pStyle w:val="Titre2"/>
              <w:rPr>
                <w:b w:val="0"/>
                <w:bCs w:val="0"/>
                <w:sz w:val="18"/>
                <w:szCs w:val="18"/>
                <w:lang w:val="en-US" w:bidi="fr-FR"/>
              </w:rPr>
            </w:pPr>
            <w:r w:rsidRPr="009869F2">
              <w:rPr>
                <w:b w:val="0"/>
                <w:bCs w:val="0"/>
                <w:sz w:val="18"/>
                <w:szCs w:val="18"/>
                <w:lang w:val="en-US" w:bidi="fr-FR"/>
              </w:rPr>
              <w:t>Algorithmics Training 1 – ATS</w:t>
            </w:r>
            <w:r w:rsidRPr="009869F2">
              <w:rPr>
                <w:b w:val="0"/>
                <w:bCs w:val="0"/>
                <w:sz w:val="18"/>
                <w:szCs w:val="18"/>
                <w:lang w:val="en-US" w:bidi="fr-FR"/>
              </w:rPr>
              <w:br/>
              <w:t>December 2023</w:t>
            </w:r>
          </w:p>
          <w:p w14:paraId="7390AE6D" w14:textId="77777777" w:rsidR="00C2148E" w:rsidRPr="009869F2" w:rsidRDefault="00C2148E" w:rsidP="00C2148E">
            <w:pPr>
              <w:pStyle w:val="Titre2"/>
              <w:rPr>
                <w:b w:val="0"/>
                <w:bCs w:val="0"/>
                <w:sz w:val="18"/>
                <w:szCs w:val="18"/>
                <w:lang w:bidi="fr-FR"/>
              </w:rPr>
            </w:pPr>
            <w:r w:rsidRPr="009869F2">
              <w:rPr>
                <w:b w:val="0"/>
                <w:bCs w:val="0"/>
                <w:sz w:val="18"/>
                <w:szCs w:val="18"/>
                <w:lang w:bidi="fr-FR"/>
              </w:rPr>
              <w:t>Algorithmics Training 2 – ATS</w:t>
            </w:r>
            <w:r w:rsidRPr="009869F2">
              <w:rPr>
                <w:b w:val="0"/>
                <w:bCs w:val="0"/>
                <w:sz w:val="18"/>
                <w:szCs w:val="18"/>
                <w:lang w:bidi="fr-FR"/>
              </w:rPr>
              <w:br/>
              <w:t>May 2023</w:t>
            </w:r>
          </w:p>
          <w:p w14:paraId="10806E0F" w14:textId="77777777" w:rsidR="00C2148E" w:rsidRPr="00410CF5" w:rsidRDefault="00C2148E" w:rsidP="00C2148E">
            <w:pPr>
              <w:pStyle w:val="Titre2"/>
              <w:rPr>
                <w:rFonts w:asciiTheme="minorHAnsi" w:eastAsiaTheme="minorEastAsia" w:hAnsiTheme="minorHAnsi" w:cstheme="minorBidi"/>
                <w:bCs w:val="0"/>
                <w:caps w:val="0"/>
                <w:sz w:val="18"/>
                <w:szCs w:val="22"/>
                <w:lang w:bidi="fr-FR"/>
              </w:rPr>
            </w:pPr>
          </w:p>
          <w:p w14:paraId="2A0ADCA3" w14:textId="77777777" w:rsidR="00C2148E" w:rsidRPr="006E2AB3" w:rsidRDefault="00C2148E" w:rsidP="00C2148E">
            <w:pPr>
              <w:pStyle w:val="Titre2"/>
              <w:rPr>
                <w:sz w:val="18"/>
                <w:szCs w:val="18"/>
              </w:rPr>
            </w:pPr>
            <w:r w:rsidRPr="004C64A5">
              <w:rPr>
                <w:sz w:val="18"/>
                <w:szCs w:val="18"/>
              </w:rPr>
              <w:t xml:space="preserve"> Exp</w:t>
            </w:r>
            <w:r>
              <w:rPr>
                <w:sz w:val="18"/>
                <w:szCs w:val="18"/>
              </w:rPr>
              <w:t>é</w:t>
            </w:r>
            <w:r w:rsidRPr="004C64A5">
              <w:rPr>
                <w:sz w:val="18"/>
                <w:szCs w:val="18"/>
              </w:rPr>
              <w:t>riénce</w:t>
            </w:r>
          </w:p>
          <w:p w14:paraId="7DBF32FA" w14:textId="77777777" w:rsidR="00C2148E" w:rsidRPr="002B6F7B" w:rsidRDefault="00C2148E" w:rsidP="00C2148E">
            <w:pPr>
              <w:pStyle w:val="Date"/>
              <w:rPr>
                <w:b/>
                <w:lang w:val="en-US" w:bidi="fr-FR"/>
              </w:rPr>
            </w:pPr>
            <w:r w:rsidRPr="002B6F7B">
              <w:rPr>
                <w:b/>
                <w:lang w:val="en-US" w:bidi="fr-FR"/>
              </w:rPr>
              <w:t>IT Intern – IT Department (DSI)</w:t>
            </w:r>
          </w:p>
          <w:p w14:paraId="2B1391E4" w14:textId="77777777" w:rsidR="00C2148E" w:rsidRDefault="00C2148E" w:rsidP="00C2148E">
            <w:pPr>
              <w:rPr>
                <w:lang w:val="en-US" w:bidi="fr-FR"/>
              </w:rPr>
            </w:pPr>
            <w:proofErr w:type="spellStart"/>
            <w:r w:rsidRPr="002F068A">
              <w:rPr>
                <w:lang w:val="en-US" w:bidi="fr-FR"/>
              </w:rPr>
              <w:t>Cevital</w:t>
            </w:r>
            <w:proofErr w:type="spellEnd"/>
            <w:r w:rsidRPr="002F068A">
              <w:rPr>
                <w:lang w:val="en-US" w:bidi="fr-FR"/>
              </w:rPr>
              <w:t xml:space="preserve"> – </w:t>
            </w:r>
            <w:proofErr w:type="spellStart"/>
            <w:r w:rsidRPr="002F068A">
              <w:rPr>
                <w:lang w:val="en-US" w:bidi="fr-FR"/>
              </w:rPr>
              <w:t>Béjaia</w:t>
            </w:r>
            <w:proofErr w:type="spellEnd"/>
            <w:r w:rsidRPr="002F068A">
              <w:rPr>
                <w:lang w:val="en-US" w:bidi="fr-FR"/>
              </w:rPr>
              <w:t>, Algeria</w:t>
            </w:r>
            <w:r w:rsidRPr="002F068A">
              <w:rPr>
                <w:lang w:val="en-US" w:bidi="fr-FR"/>
              </w:rPr>
              <w:br/>
              <w:t>March – April 2025 (15 days)</w:t>
            </w:r>
            <w:r w:rsidRPr="002F068A">
              <w:rPr>
                <w:lang w:val="en-US" w:bidi="fr-FR"/>
              </w:rPr>
              <w:br/>
              <w:t>Observation and introductory internship within the IT Department. Explored various units (infrastructure, support, development, networks) and gained an understanding of how a large corporate IT service operates. Contributed to technical monitoring tasks and analysis of internal tools.</w:t>
            </w:r>
          </w:p>
          <w:p w14:paraId="28D08F0D" w14:textId="77777777" w:rsidR="00C2148E" w:rsidRDefault="00C2148E" w:rsidP="00C2148E">
            <w:pPr>
              <w:rPr>
                <w:lang w:val="en-US" w:bidi="fr-FR"/>
              </w:rPr>
            </w:pPr>
          </w:p>
          <w:p w14:paraId="640CBA8A" w14:textId="77777777" w:rsidR="00C2148E" w:rsidRPr="00CD4377" w:rsidRDefault="00C2148E" w:rsidP="00C2148E">
            <w:pPr>
              <w:rPr>
                <w:b/>
                <w:lang w:val="en-US" w:bidi="fr-FR"/>
              </w:rPr>
            </w:pPr>
            <w:r w:rsidRPr="00CD4377">
              <w:rPr>
                <w:b/>
                <w:lang w:val="en-US" w:bidi="fr-FR"/>
              </w:rPr>
              <w:t>Exchange Participants (EP) Manager – OGX Department</w:t>
            </w:r>
          </w:p>
          <w:p w14:paraId="575D31A6" w14:textId="77777777" w:rsidR="00C2148E" w:rsidRDefault="00C2148E" w:rsidP="00C2148E">
            <w:pPr>
              <w:rPr>
                <w:lang w:val="en-US"/>
              </w:rPr>
            </w:pPr>
            <w:r w:rsidRPr="00CD4377">
              <w:rPr>
                <w:lang w:val="en-US"/>
              </w:rPr>
              <w:t xml:space="preserve">AIESEC – </w:t>
            </w:r>
            <w:proofErr w:type="spellStart"/>
            <w:r w:rsidRPr="00CD4377">
              <w:rPr>
                <w:lang w:val="en-US"/>
              </w:rPr>
              <w:t>Béjaia</w:t>
            </w:r>
            <w:proofErr w:type="spellEnd"/>
            <w:r w:rsidRPr="00CD4377">
              <w:rPr>
                <w:lang w:val="en-US"/>
              </w:rPr>
              <w:t>, Algeria</w:t>
            </w:r>
            <w:r w:rsidRPr="00CD4377">
              <w:rPr>
                <w:lang w:val="en-US"/>
              </w:rPr>
              <w:br/>
              <w:t>2024–2025</w:t>
            </w:r>
            <w:r w:rsidRPr="00CD4377">
              <w:rPr>
                <w:lang w:val="en-US"/>
              </w:rPr>
              <w:br/>
              <w:t>Strategically selected international opportunities for exchange participants, based on a deep analysis of their CVs and discussions of their goals, aligning placements with individual needs and preferences.</w:t>
            </w:r>
          </w:p>
          <w:p w14:paraId="2D468E43" w14:textId="77777777" w:rsidR="00C2148E" w:rsidRDefault="00C2148E" w:rsidP="00C2148E">
            <w:pPr>
              <w:rPr>
                <w:lang w:val="en-US"/>
              </w:rPr>
            </w:pPr>
          </w:p>
          <w:p w14:paraId="06CC7BD5" w14:textId="77777777" w:rsidR="00C2148E" w:rsidRDefault="00C2148E" w:rsidP="00C2148E">
            <w:pPr>
              <w:rPr>
                <w:b/>
                <w:lang w:bidi="fr-FR"/>
              </w:rPr>
            </w:pPr>
            <w:r w:rsidRPr="008F0D53">
              <w:rPr>
                <w:b/>
                <w:lang w:bidi="fr-FR"/>
              </w:rPr>
              <w:t xml:space="preserve">Web </w:t>
            </w:r>
            <w:proofErr w:type="spellStart"/>
            <w:r w:rsidRPr="008F0D53">
              <w:rPr>
                <w:b/>
                <w:lang w:bidi="fr-FR"/>
              </w:rPr>
              <w:t>Development</w:t>
            </w:r>
            <w:proofErr w:type="spellEnd"/>
            <w:r w:rsidRPr="008F0D53">
              <w:rPr>
                <w:b/>
                <w:lang w:bidi="fr-FR"/>
              </w:rPr>
              <w:t xml:space="preserve"> </w:t>
            </w:r>
            <w:proofErr w:type="spellStart"/>
            <w:r w:rsidRPr="008F0D53">
              <w:rPr>
                <w:b/>
                <w:lang w:bidi="fr-FR"/>
              </w:rPr>
              <w:t>Intern</w:t>
            </w:r>
            <w:proofErr w:type="spellEnd"/>
          </w:p>
          <w:p w14:paraId="6DB74589" w14:textId="77777777" w:rsidR="00C2148E" w:rsidRDefault="00C2148E" w:rsidP="00C2148E">
            <w:pPr>
              <w:rPr>
                <w:lang w:val="en-US"/>
              </w:rPr>
            </w:pPr>
            <w:r w:rsidRPr="008F0D53">
              <w:rPr>
                <w:lang w:val="en-US"/>
              </w:rPr>
              <w:t>Prodigy InfoTech – Remote</w:t>
            </w:r>
            <w:r w:rsidRPr="008F0D53">
              <w:rPr>
                <w:lang w:val="en-US"/>
              </w:rPr>
              <w:br/>
              <w:t>February 2025</w:t>
            </w:r>
            <w:r w:rsidRPr="008F0D53">
              <w:rPr>
                <w:lang w:val="en-US"/>
              </w:rPr>
              <w:br/>
              <w:t>Completed assigned web development tasks. Delivered project-based assignments and improved practical skills through real-world application.</w:t>
            </w:r>
          </w:p>
          <w:p w14:paraId="2AF38A96" w14:textId="77777777" w:rsidR="00C2148E" w:rsidRDefault="00C2148E" w:rsidP="00C2148E">
            <w:pPr>
              <w:rPr>
                <w:lang w:val="en-US"/>
              </w:rPr>
            </w:pPr>
          </w:p>
          <w:p w14:paraId="5C187308" w14:textId="77777777" w:rsidR="00C2148E" w:rsidRDefault="00C2148E" w:rsidP="00C2148E">
            <w:pPr>
              <w:rPr>
                <w:b/>
                <w:lang w:val="en-US" w:bidi="fr-FR"/>
              </w:rPr>
            </w:pPr>
            <w:r w:rsidRPr="00BB6E66">
              <w:rPr>
                <w:b/>
                <w:lang w:val="en-US" w:bidi="fr-FR"/>
              </w:rPr>
              <w:t>English Tutor for Children (Current Position)</w:t>
            </w:r>
          </w:p>
          <w:p w14:paraId="3101F23E" w14:textId="77777777" w:rsidR="00C2148E" w:rsidRPr="00BC0A14" w:rsidRDefault="00C2148E" w:rsidP="00C2148E">
            <w:r w:rsidRPr="00BC0A14">
              <w:rPr>
                <w:lang w:val="en-US"/>
              </w:rPr>
              <w:t xml:space="preserve">ECA SCHOOL – </w:t>
            </w:r>
            <w:proofErr w:type="spellStart"/>
            <w:r w:rsidRPr="00BC0A14">
              <w:rPr>
                <w:lang w:val="en-US"/>
              </w:rPr>
              <w:t>Béjaia</w:t>
            </w:r>
            <w:proofErr w:type="spellEnd"/>
            <w:r w:rsidRPr="00BC0A14">
              <w:rPr>
                <w:lang w:val="en-US"/>
              </w:rPr>
              <w:t>, Algeria</w:t>
            </w:r>
            <w:r w:rsidRPr="00BC0A14">
              <w:rPr>
                <w:lang w:val="en-US"/>
              </w:rPr>
              <w:br/>
              <w:t>Since June 2025</w:t>
            </w:r>
            <w:r w:rsidRPr="00BC0A14">
              <w:rPr>
                <w:lang w:val="en-US"/>
              </w:rPr>
              <w:br/>
              <w:t xml:space="preserve">Supporting primary school children in learning English through interactive methods, including oral and written expression, comprehension, and vocabulary enrichment. </w:t>
            </w:r>
            <w:proofErr w:type="spellStart"/>
            <w:r w:rsidRPr="00BC0A14">
              <w:t>Developed</w:t>
            </w:r>
            <w:proofErr w:type="spellEnd"/>
            <w:r w:rsidRPr="00BC0A14">
              <w:t xml:space="preserve"> </w:t>
            </w:r>
            <w:proofErr w:type="spellStart"/>
            <w:r w:rsidRPr="00BC0A14">
              <w:t>teaching</w:t>
            </w:r>
            <w:proofErr w:type="spellEnd"/>
            <w:r w:rsidRPr="00BC0A14">
              <w:t xml:space="preserve"> </w:t>
            </w:r>
            <w:proofErr w:type="spellStart"/>
            <w:r w:rsidRPr="00BC0A14">
              <w:t>skills</w:t>
            </w:r>
            <w:proofErr w:type="spellEnd"/>
            <w:r w:rsidRPr="00BC0A14">
              <w:t xml:space="preserve">, patience, and </w:t>
            </w:r>
            <w:proofErr w:type="spellStart"/>
            <w:r w:rsidRPr="00BC0A14">
              <w:t>age-appropriate</w:t>
            </w:r>
            <w:proofErr w:type="spellEnd"/>
            <w:r w:rsidRPr="00BC0A14">
              <w:t xml:space="preserve"> communication techniques.</w:t>
            </w:r>
          </w:p>
          <w:p w14:paraId="32B7036D" w14:textId="77777777" w:rsidR="00C2148E" w:rsidRPr="00BB6E66" w:rsidRDefault="00C2148E" w:rsidP="00C2148E">
            <w:pPr>
              <w:rPr>
                <w:lang w:val="en-US"/>
              </w:rPr>
            </w:pPr>
          </w:p>
          <w:p w14:paraId="320B2A57" w14:textId="77777777" w:rsidR="00C2148E" w:rsidRDefault="00C2148E" w:rsidP="00C2148E">
            <w:pPr>
              <w:rPr>
                <w:lang w:val="en-US"/>
              </w:rPr>
            </w:pPr>
          </w:p>
          <w:p w14:paraId="716418DB" w14:textId="77777777" w:rsidR="00C2148E" w:rsidRPr="008F0D53" w:rsidRDefault="00C2148E" w:rsidP="00C2148E">
            <w:pPr>
              <w:rPr>
                <w:lang w:val="en-US"/>
              </w:rPr>
            </w:pPr>
          </w:p>
          <w:p w14:paraId="281A6DD0" w14:textId="77777777" w:rsidR="00C2148E" w:rsidRPr="00CD4377" w:rsidRDefault="00C2148E" w:rsidP="00C2148E">
            <w:pPr>
              <w:rPr>
                <w:lang w:val="en-US"/>
              </w:rPr>
            </w:pPr>
          </w:p>
          <w:p w14:paraId="18F39FE7" w14:textId="77777777" w:rsidR="00C2148E" w:rsidRPr="002F068A" w:rsidRDefault="00C2148E" w:rsidP="00C2148E">
            <w:pPr>
              <w:pStyle w:val="Listepuces"/>
              <w:numPr>
                <w:ilvl w:val="0"/>
                <w:numId w:val="0"/>
              </w:numPr>
              <w:ind w:left="420"/>
              <w:jc w:val="both"/>
              <w:rPr>
                <w:color w:val="FFFFFF" w:themeColor="background1"/>
                <w:lang w:val="en-US"/>
              </w:rPr>
            </w:pPr>
          </w:p>
        </w:tc>
      </w:tr>
    </w:tbl>
    <w:p w14:paraId="3F662D92" w14:textId="77777777" w:rsidR="00C2148E" w:rsidRPr="007C0A69" w:rsidRDefault="00C2148E" w:rsidP="00C2148E">
      <w:pPr>
        <w:pStyle w:val="Titre"/>
        <w:rPr>
          <w:sz w:val="40"/>
          <w:szCs w:val="40"/>
          <w:lang w:bidi="fr-FR"/>
        </w:rPr>
      </w:pPr>
      <w:r w:rsidRPr="00D2104B">
        <w:rPr>
          <w:b/>
          <w:caps w:val="0"/>
          <w:color w:val="262626" w:themeColor="text1" w:themeTint="D9"/>
          <w:sz w:val="40"/>
          <w:szCs w:val="40"/>
          <w14:glow w14:rad="101600">
            <w14:schemeClr w14:val="accent1">
              <w14:alpha w14:val="40000"/>
              <w14:lumMod w14:val="50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</w:t>
      </w:r>
      <w:r w:rsidRPr="007C0A69">
        <w:rPr>
          <w:sz w:val="40"/>
          <w:szCs w:val="40"/>
          <w:lang w:bidi="fr-FR"/>
        </w:rPr>
        <w:t>Meriem HAMOUCHE</w:t>
      </w:r>
    </w:p>
    <w:p w14:paraId="7A1E441D" w14:textId="77777777" w:rsidR="00C2148E" w:rsidRPr="002F068A" w:rsidRDefault="00C2148E" w:rsidP="000C45FF">
      <w:pPr>
        <w:tabs>
          <w:tab w:val="left" w:pos="990"/>
        </w:tabs>
        <w:rPr>
          <w:lang w:val="en-US"/>
        </w:rPr>
      </w:pPr>
    </w:p>
    <w:sectPr w:rsidR="0043117B" w:rsidRPr="002F068A" w:rsidSect="0099782C">
      <w:pgSz w:w="11906" w:h="16838" w:code="9"/>
      <w:pgMar w:top="567" w:right="544" w:bottom="567" w:left="5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E8FC" w14:textId="77777777" w:rsidR="00EA4546" w:rsidRDefault="00EA4546" w:rsidP="000C45FF">
      <w:r>
        <w:separator/>
      </w:r>
    </w:p>
  </w:endnote>
  <w:endnote w:type="continuationSeparator" w:id="0">
    <w:p w14:paraId="4E5AC6E1" w14:textId="77777777" w:rsidR="00EA4546" w:rsidRDefault="00EA454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3E85F" w14:textId="77777777" w:rsidR="00EA4546" w:rsidRDefault="00EA4546" w:rsidP="000C45FF">
      <w:r>
        <w:separator/>
      </w:r>
    </w:p>
  </w:footnote>
  <w:footnote w:type="continuationSeparator" w:id="0">
    <w:p w14:paraId="3125AF66" w14:textId="77777777" w:rsidR="00EA4546" w:rsidRDefault="00EA4546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2E2C158B"/>
    <w:multiLevelType w:val="hybridMultilevel"/>
    <w:tmpl w:val="16F2A6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077AC"/>
    <w:multiLevelType w:val="hybridMultilevel"/>
    <w:tmpl w:val="0556E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52668">
    <w:abstractNumId w:val="0"/>
  </w:num>
  <w:num w:numId="2" w16cid:durableId="780101923">
    <w:abstractNumId w:val="2"/>
  </w:num>
  <w:num w:numId="3" w16cid:durableId="93417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46"/>
    <w:rsid w:val="000041C4"/>
    <w:rsid w:val="00036450"/>
    <w:rsid w:val="00061409"/>
    <w:rsid w:val="00094499"/>
    <w:rsid w:val="00096D1F"/>
    <w:rsid w:val="000C45FF"/>
    <w:rsid w:val="000E3FD1"/>
    <w:rsid w:val="00112054"/>
    <w:rsid w:val="001525E1"/>
    <w:rsid w:val="00180329"/>
    <w:rsid w:val="0019001F"/>
    <w:rsid w:val="001A74A5"/>
    <w:rsid w:val="001B2ABD"/>
    <w:rsid w:val="001C6B68"/>
    <w:rsid w:val="001E0391"/>
    <w:rsid w:val="001E1759"/>
    <w:rsid w:val="001F1ECC"/>
    <w:rsid w:val="00200336"/>
    <w:rsid w:val="00226C56"/>
    <w:rsid w:val="002400EB"/>
    <w:rsid w:val="00256CF7"/>
    <w:rsid w:val="00281FD5"/>
    <w:rsid w:val="002B6F7B"/>
    <w:rsid w:val="002F068A"/>
    <w:rsid w:val="0030481B"/>
    <w:rsid w:val="003156FC"/>
    <w:rsid w:val="003254B5"/>
    <w:rsid w:val="0037121F"/>
    <w:rsid w:val="00385167"/>
    <w:rsid w:val="003A6B7D"/>
    <w:rsid w:val="003B06CA"/>
    <w:rsid w:val="003B7D54"/>
    <w:rsid w:val="003F453B"/>
    <w:rsid w:val="004071FC"/>
    <w:rsid w:val="00410046"/>
    <w:rsid w:val="00410CF5"/>
    <w:rsid w:val="00445947"/>
    <w:rsid w:val="004813B3"/>
    <w:rsid w:val="00496591"/>
    <w:rsid w:val="004B543B"/>
    <w:rsid w:val="004C001F"/>
    <w:rsid w:val="004C63E4"/>
    <w:rsid w:val="004D3011"/>
    <w:rsid w:val="005262AC"/>
    <w:rsid w:val="005E3844"/>
    <w:rsid w:val="005E39D5"/>
    <w:rsid w:val="005F2344"/>
    <w:rsid w:val="00600670"/>
    <w:rsid w:val="00616E38"/>
    <w:rsid w:val="0062123A"/>
    <w:rsid w:val="00642F36"/>
    <w:rsid w:val="00646E75"/>
    <w:rsid w:val="006771D0"/>
    <w:rsid w:val="006C1D9D"/>
    <w:rsid w:val="006E2AB3"/>
    <w:rsid w:val="00715FCB"/>
    <w:rsid w:val="00743101"/>
    <w:rsid w:val="007775E1"/>
    <w:rsid w:val="007867A0"/>
    <w:rsid w:val="007927F5"/>
    <w:rsid w:val="007B4D4A"/>
    <w:rsid w:val="00802CA0"/>
    <w:rsid w:val="008F0D53"/>
    <w:rsid w:val="009260CD"/>
    <w:rsid w:val="00952C25"/>
    <w:rsid w:val="009869F2"/>
    <w:rsid w:val="0099782C"/>
    <w:rsid w:val="00997A2C"/>
    <w:rsid w:val="009B539F"/>
    <w:rsid w:val="00A137F3"/>
    <w:rsid w:val="00A2118D"/>
    <w:rsid w:val="00A40869"/>
    <w:rsid w:val="00AD24A7"/>
    <w:rsid w:val="00AD76E2"/>
    <w:rsid w:val="00B20152"/>
    <w:rsid w:val="00B359E4"/>
    <w:rsid w:val="00B57D98"/>
    <w:rsid w:val="00B70850"/>
    <w:rsid w:val="00BB6E66"/>
    <w:rsid w:val="00BC0A14"/>
    <w:rsid w:val="00C039FE"/>
    <w:rsid w:val="00C066B6"/>
    <w:rsid w:val="00C146AB"/>
    <w:rsid w:val="00C2148E"/>
    <w:rsid w:val="00C368AA"/>
    <w:rsid w:val="00C37BA1"/>
    <w:rsid w:val="00C4674C"/>
    <w:rsid w:val="00C506CF"/>
    <w:rsid w:val="00C547D5"/>
    <w:rsid w:val="00C72662"/>
    <w:rsid w:val="00C72BED"/>
    <w:rsid w:val="00C80811"/>
    <w:rsid w:val="00C91D61"/>
    <w:rsid w:val="00C9578B"/>
    <w:rsid w:val="00CB0055"/>
    <w:rsid w:val="00CB2F7F"/>
    <w:rsid w:val="00CD4377"/>
    <w:rsid w:val="00D2522B"/>
    <w:rsid w:val="00D422DE"/>
    <w:rsid w:val="00D53A08"/>
    <w:rsid w:val="00D5459D"/>
    <w:rsid w:val="00DA1F4D"/>
    <w:rsid w:val="00DD172A"/>
    <w:rsid w:val="00E25A26"/>
    <w:rsid w:val="00E4381A"/>
    <w:rsid w:val="00E55D74"/>
    <w:rsid w:val="00E61979"/>
    <w:rsid w:val="00EA4546"/>
    <w:rsid w:val="00EB29B3"/>
    <w:rsid w:val="00EB5091"/>
    <w:rsid w:val="00EF4BC3"/>
    <w:rsid w:val="00F05EDE"/>
    <w:rsid w:val="00F2565A"/>
    <w:rsid w:val="00F364A3"/>
    <w:rsid w:val="00F47097"/>
    <w:rsid w:val="00F60274"/>
    <w:rsid w:val="00F77FB9"/>
    <w:rsid w:val="00FB068F"/>
    <w:rsid w:val="00FE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C8F9B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8F0D53"/>
    <w:rPr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B359E4"/>
    <w:pPr>
      <w:outlineLvl w:val="3"/>
    </w:pPr>
    <w:rPr>
      <w:b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1B2ABD"/>
    <w:rPr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E25A26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036450"/>
  </w:style>
  <w:style w:type="character" w:customStyle="1" w:styleId="DateCar">
    <w:name w:val="Date Car"/>
    <w:basedOn w:val="Policepardfaut"/>
    <w:link w:val="Date"/>
    <w:uiPriority w:val="99"/>
    <w:rsid w:val="00036450"/>
    <w:rPr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281FD5"/>
    <w:rPr>
      <w:color w:val="B85A22" w:themeColor="accent2" w:themeShade="BF"/>
      <w:u w:val="single"/>
    </w:rPr>
  </w:style>
  <w:style w:type="character" w:styleId="Mentionnonrsolue">
    <w:name w:val="Unresolved Mention"/>
    <w:basedOn w:val="Policepardfaut"/>
    <w:uiPriority w:val="99"/>
    <w:semiHidden/>
    <w:rsid w:val="004813B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C45FF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C45FF"/>
    <w:rPr>
      <w:sz w:val="22"/>
      <w:szCs w:val="22"/>
    </w:rPr>
  </w:style>
  <w:style w:type="table" w:styleId="Grilledutableau">
    <w:name w:val="Table Grid"/>
    <w:basedOn w:val="Tableau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1B2ABD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B359E4"/>
    <w:rPr>
      <w:b/>
      <w:sz w:val="18"/>
      <w:szCs w:val="22"/>
    </w:rPr>
  </w:style>
  <w:style w:type="paragraph" w:styleId="Listepuces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Sansinterligne">
    <w:name w:val="No Spacing"/>
    <w:uiPriority w:val="1"/>
    <w:qFormat/>
    <w:rsid w:val="000041C4"/>
    <w:rPr>
      <w:sz w:val="18"/>
      <w:szCs w:val="22"/>
    </w:rPr>
  </w:style>
  <w:style w:type="paragraph" w:styleId="Paragraphedeliste">
    <w:name w:val="List Paragraph"/>
    <w:basedOn w:val="Normal"/>
    <w:uiPriority w:val="34"/>
    <w:qFormat/>
    <w:rsid w:val="00F47097"/>
    <w:pPr>
      <w:ind w:left="720"/>
      <w:contextualSpacing/>
    </w:pPr>
    <w:rPr>
      <w:rFonts w:ascii="Century Gothic" w:hAnsi="Century Gothic"/>
    </w:rPr>
  </w:style>
  <w:style w:type="paragraph" w:styleId="NormalWeb">
    <w:name w:val="Normal (Web)"/>
    <w:basedOn w:val="Normal"/>
    <w:uiPriority w:val="99"/>
    <w:semiHidden/>
    <w:unhideWhenUsed/>
    <w:rsid w:val="009869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meriemhamouchepro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V%20de%20Gestionnaire%20h&#244;teli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9B7DBC8465443CBBFD9154D01E0B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F8E119-CA45-4F63-B952-EE71D9A3CB3B}"/>
      </w:docPartPr>
      <w:docPartBody>
        <w:p w:rsidR="00152C5E" w:rsidRDefault="00152C5E" w:rsidP="00152C5E">
          <w:pPr>
            <w:pStyle w:val="B69B7DBC8465443CBBFD9154D01E0BC9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B552A754A1664F508A90467AAA490D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F33358-3B05-49F9-A315-7A441A7EDD69}"/>
      </w:docPartPr>
      <w:docPartBody>
        <w:p w:rsidR="00152C5E" w:rsidRDefault="00152C5E" w:rsidP="00152C5E">
          <w:pPr>
            <w:pStyle w:val="B552A754A1664F508A90467AAA490D83"/>
          </w:pPr>
          <w:r w:rsidRPr="008F2702">
            <w:rPr>
              <w:lang w:bidi="fr-FR"/>
            </w:rPr>
            <w:t>E-MAIL 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5E"/>
    <w:rsid w:val="00152C5E"/>
    <w:rsid w:val="00D5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7DEA6FC53F44BA0B75A74590DC011A3">
    <w:name w:val="F7DEA6FC53F44BA0B75A74590DC011A3"/>
  </w:style>
  <w:style w:type="paragraph" w:customStyle="1" w:styleId="8E7DB07BB6FE499284B991CE0ACF1F3B">
    <w:name w:val="8E7DB07BB6FE499284B991CE0ACF1F3B"/>
  </w:style>
  <w:style w:type="paragraph" w:customStyle="1" w:styleId="87B33B98CAB1495D8A12137809B6B7CE">
    <w:name w:val="87B33B98CAB1495D8A12137809B6B7CE"/>
  </w:style>
  <w:style w:type="paragraph" w:customStyle="1" w:styleId="A1E8C7DA393F44A983F7B77369EC6165">
    <w:name w:val="A1E8C7DA393F44A983F7B77369EC6165"/>
  </w:style>
  <w:style w:type="paragraph" w:customStyle="1" w:styleId="276DB7E084194CC2BAFC09359DF8DF1C">
    <w:name w:val="276DB7E084194CC2BAFC09359DF8DF1C"/>
  </w:style>
  <w:style w:type="paragraph" w:customStyle="1" w:styleId="E0498C817EE64BF0B5E1F9BD8C046AFF">
    <w:name w:val="E0498C817EE64BF0B5E1F9BD8C046AFF"/>
  </w:style>
  <w:style w:type="paragraph" w:customStyle="1" w:styleId="E912DACFE5124004B04618179479FAD1">
    <w:name w:val="E912DACFE5124004B04618179479FAD1"/>
    <w:rsid w:val="00152C5E"/>
  </w:style>
  <w:style w:type="paragraph" w:customStyle="1" w:styleId="6398EBE8D5444FFFA724A5BD88116AC2">
    <w:name w:val="6398EBE8D5444FFFA724A5BD88116AC2"/>
    <w:rsid w:val="00152C5E"/>
  </w:style>
  <w:style w:type="paragraph" w:customStyle="1" w:styleId="731847F06917441187F0E7EBEE48659B">
    <w:name w:val="731847F06917441187F0E7EBEE48659B"/>
    <w:rsid w:val="00152C5E"/>
  </w:style>
  <w:style w:type="paragraph" w:customStyle="1" w:styleId="26B895B8EF7B4642A31AAE757A95DF3B">
    <w:name w:val="26B895B8EF7B4642A31AAE757A95DF3B"/>
    <w:rsid w:val="00152C5E"/>
  </w:style>
  <w:style w:type="paragraph" w:customStyle="1" w:styleId="058CB99EFBBA4613AC56C70A9DC40CF9">
    <w:name w:val="058CB99EFBBA4613AC56C70A9DC40CF9"/>
    <w:rsid w:val="00152C5E"/>
  </w:style>
  <w:style w:type="paragraph" w:customStyle="1" w:styleId="8BED35CA6F334A4B99DA7ACB166B0859">
    <w:name w:val="8BED35CA6F334A4B99DA7ACB166B0859"/>
    <w:rsid w:val="00152C5E"/>
  </w:style>
  <w:style w:type="paragraph" w:customStyle="1" w:styleId="DE1CA85687614A2593AC23811334D0E3">
    <w:name w:val="DE1CA85687614A2593AC23811334D0E3"/>
    <w:rsid w:val="00152C5E"/>
  </w:style>
  <w:style w:type="paragraph" w:customStyle="1" w:styleId="AACD2349FE8F47698F8EF66672800A6A">
    <w:name w:val="AACD2349FE8F47698F8EF66672800A6A"/>
    <w:rsid w:val="00152C5E"/>
  </w:style>
  <w:style w:type="paragraph" w:customStyle="1" w:styleId="B69B7DBC8465443CBBFD9154D01E0BC9">
    <w:name w:val="B69B7DBC8465443CBBFD9154D01E0BC9"/>
    <w:rsid w:val="00152C5E"/>
  </w:style>
  <w:style w:type="paragraph" w:customStyle="1" w:styleId="B552A754A1664F508A90467AAA490D83">
    <w:name w:val="B552A754A1664F508A90467AAA490D83"/>
    <w:rsid w:val="00152C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7A970D-2C6E-4A2B-99A4-9AD6320AEE6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5EF3759-52C9-494D-810E-B2DD79D25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de Gestionnaire hôtelier.dotx</Template>
  <TotalTime>0</TotalTime>
  <Pages>1</Pages>
  <Words>457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2025-06-16T19:56:00Z</dcterms:created>
  <dcterms:modified xsi:type="dcterms:W3CDTF">2025-06-16T20:21:00Z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